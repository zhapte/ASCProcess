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5" w:type="pct"/>
        <w:tblBorders>
          <w:bottom w:val="single" w:sz="4" w:space="0" w:color="auto"/>
        </w:tblBorders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453"/>
        <w:gridCol w:w="2038"/>
        <w:gridCol w:w="2924"/>
        <w:gridCol w:w="336"/>
        <w:gridCol w:w="7"/>
        <w:gridCol w:w="1113"/>
        <w:gridCol w:w="1074"/>
        <w:gridCol w:w="1228"/>
        <w:gridCol w:w="23"/>
      </w:tblGrid>
      <w:tr w:rsidR="009C5836" w:rsidRPr="001E3C2E" w14:paraId="4DF4A658" w14:textId="77777777" w:rsidTr="006D4878">
        <w:trPr>
          <w:trHeight w:val="836"/>
        </w:trPr>
        <w:tc>
          <w:tcPr>
            <w:tcW w:w="6751" w:type="dxa"/>
            <w:gridSpan w:val="4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3528E96A" w14:textId="77777777" w:rsidR="0080225F" w:rsidRDefault="0080225F" w:rsidP="00B5478E">
            <w:r>
              <w:rPr>
                <w:noProof/>
                <w:lang w:eastAsia="zh-CN"/>
              </w:rPr>
              <w:drawing>
                <wp:inline distT="0" distB="0" distL="0" distR="0" wp14:anchorId="3DF55986" wp14:editId="08784326">
                  <wp:extent cx="1019175" cy="557731"/>
                  <wp:effectExtent l="19050" t="0" r="9525" b="0"/>
                  <wp:docPr id="1" name="Picture 1" descr="C:\Users\ASC\AppData\Local\Microsoft\Windows\Temporary Internet Files\Content.Outlook\XE8W5OWP\32b945_0af4a3b5732f4a5495c09021e2393e4a_mv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C\AppData\Local\Microsoft\Windows\Temporary Internet Files\Content.Outlook\XE8W5OWP\32b945_0af4a3b5732f4a5495c09021e2393e4a_mv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820" cy="565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F646A" w14:textId="77777777" w:rsidR="009C5836" w:rsidRPr="001E3C2E" w:rsidRDefault="00000000" w:rsidP="00B5478E">
            <w:r>
              <w:rPr>
                <w:noProof/>
              </w:rPr>
              <w:pict w14:anchorId="08B4B7A3">
                <v:rect id="Rectangle 10" o:spid="_x0000_s2050" style="position:absolute;margin-left:0;margin-top:0;width:511.2pt;height:97.85pt;z-index:-251658752;visibility:visible;mso-position-horizontal:center;mso-position-horizontal-relative:page;mso-position-vertical:top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" o:allowincell="f" fillcolor="#b8cce4 [1300]" stroked="f">
                  <v:fill rotate="t" focus="100%" type="gradient"/>
                  <w10:wrap anchorx="page" anchory="margin"/>
                </v:rect>
              </w:pict>
            </w:r>
          </w:p>
        </w:tc>
        <w:tc>
          <w:tcPr>
            <w:tcW w:w="3445" w:type="dxa"/>
            <w:gridSpan w:val="5"/>
            <w:tcBorders>
              <w:top w:val="single" w:sz="4" w:space="0" w:color="365F91" w:themeColor="accent1" w:themeShade="BF"/>
              <w:bottom w:val="nil"/>
            </w:tcBorders>
          </w:tcPr>
          <w:p w14:paraId="010C3FB5" w14:textId="77777777" w:rsidR="009C5836" w:rsidRDefault="00DF7693" w:rsidP="00E27198">
            <w:pPr>
              <w:pStyle w:val="Heading1"/>
            </w:pPr>
            <w:r>
              <w:t>INVOICE</w:t>
            </w:r>
          </w:p>
        </w:tc>
      </w:tr>
      <w:tr w:rsidR="009C5836" w:rsidRPr="00852E3C" w14:paraId="551892F8" w14:textId="77777777" w:rsidTr="006D4878">
        <w:trPr>
          <w:trHeight w:val="2043"/>
        </w:trPr>
        <w:tc>
          <w:tcPr>
            <w:tcW w:w="6751" w:type="dxa"/>
            <w:gridSpan w:val="4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p w14:paraId="3D9E6286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>From: ASC Collision Repair</w:t>
            </w:r>
          </w:p>
          <w:p w14:paraId="00368AD9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Richmond BC V6X 2A7</w:t>
            </w:r>
          </w:p>
          <w:p w14:paraId="477943FB" w14:textId="77777777" w:rsidR="00AE0AE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6042788833</w:t>
            </w:r>
          </w:p>
          <w:p w14:paraId="1231C0EA" w14:textId="77777777" w:rsidR="0080225F" w:rsidRPr="00A37F78" w:rsidRDefault="00AE0AE8" w:rsidP="009C5836">
            <w:pPr>
              <w:pStyle w:val="Slogan"/>
              <w:rPr>
                <w:b/>
                <w:i w:val="0"/>
                <w:noProof/>
              </w:rPr>
            </w:pPr>
            <w:r>
              <w:rPr>
                <w:b/>
                <w:i w:val="0"/>
                <w:noProof/>
              </w:rPr>
              <w:t>GST# 840990709</w:t>
            </w:r>
            <w:r w:rsidR="0080225F" w:rsidRPr="00A37F78">
              <w:rPr>
                <w:b/>
                <w:i w:val="0"/>
                <w:noProof/>
              </w:rPr>
              <w:t xml:space="preserve">                                                                                                                </w:t>
            </w:r>
          </w:p>
          <w:p w14:paraId="19C292DF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</w:t>
            </w:r>
            <w:hyperlink r:id="rId9" w:history="1">
              <w:r w:rsidRPr="00A37F78">
                <w:rPr>
                  <w:rStyle w:val="Hyperlink"/>
                  <w:b/>
                  <w:i w:val="0"/>
                  <w:noProof/>
                </w:rPr>
                <w:t>Asc_collision@telus.net</w:t>
              </w:r>
            </w:hyperlink>
            <w:r w:rsidRPr="00A37F78">
              <w:rPr>
                <w:b/>
                <w:i w:val="0"/>
                <w:noProof/>
              </w:rPr>
              <w:t xml:space="preserve">                                                                  </w:t>
            </w:r>
          </w:p>
          <w:tbl>
            <w:tblPr>
              <w:tblpPr w:leftFromText="180" w:rightFromText="180" w:vertAnchor="text" w:tblpY="76"/>
              <w:tblW w:w="6087" w:type="dxa"/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000" w:firstRow="0" w:lastRow="0" w:firstColumn="0" w:lastColumn="0" w:noHBand="0" w:noVBand="0"/>
            </w:tblPr>
            <w:tblGrid>
              <w:gridCol w:w="454"/>
              <w:gridCol w:w="5633"/>
            </w:tblGrid>
            <w:tr w:rsidR="00A37F78" w:rsidRPr="00A37F78" w14:paraId="2F72D603" w14:textId="77777777" w:rsidTr="006D4878">
              <w:trPr>
                <w:trHeight w:val="1155"/>
              </w:trPr>
              <w:tc>
                <w:tcPr>
                  <w:tcW w:w="454" w:type="dxa"/>
                </w:tcPr>
                <w:p w14:paraId="588941E3" w14:textId="77777777" w:rsidR="00A37F78" w:rsidRPr="00A37F78" w:rsidRDefault="00852E3C" w:rsidP="002F7CA6">
                  <w:pPr>
                    <w:pStyle w:val="Heading2"/>
                    <w:rPr>
                      <w:b w:val="0"/>
                      <w:szCs w:val="15"/>
                    </w:rPr>
                  </w:pPr>
                  <w:r>
                    <w:rPr>
                      <w:b w:val="0"/>
                      <w:szCs w:val="15"/>
                    </w:rPr>
                    <w:t xml:space="preserve">Sold </w:t>
                  </w:r>
                  <w:r w:rsidR="00A37F78" w:rsidRPr="00A37F78">
                    <w:rPr>
                      <w:b w:val="0"/>
                      <w:szCs w:val="15"/>
                    </w:rPr>
                    <w:t>To</w:t>
                  </w:r>
                </w:p>
              </w:tc>
              <w:tc>
                <w:tcPr>
                  <w:tcW w:w="5633" w:type="dxa"/>
                </w:tcPr>
                <w:p w14:paraId="64B5D9D6" w14:textId="5D5EC4CD" w:rsidR="00EE3850" w:rsidRPr="00AE0AE8" w:rsidRDefault="00EE3850" w:rsidP="00A86A2E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{{CUSTOMER}}</w:t>
                  </w:r>
                </w:p>
              </w:tc>
            </w:tr>
          </w:tbl>
          <w:p w14:paraId="638900D0" w14:textId="77777777" w:rsidR="0080225F" w:rsidRPr="00A37F78" w:rsidRDefault="0080225F" w:rsidP="009C5836">
            <w:pPr>
              <w:pStyle w:val="Slogan"/>
              <w:rPr>
                <w:noProof/>
                <w:szCs w:val="15"/>
              </w:rPr>
            </w:pPr>
          </w:p>
          <w:p w14:paraId="19F10F98" w14:textId="77777777" w:rsidR="0080225F" w:rsidRDefault="0080225F" w:rsidP="009C5836">
            <w:pPr>
              <w:pStyle w:val="Slogan"/>
              <w:rPr>
                <w:noProof/>
              </w:rPr>
            </w:pPr>
          </w:p>
          <w:p w14:paraId="4FF00080" w14:textId="77777777" w:rsidR="0080225F" w:rsidRDefault="0080225F" w:rsidP="009C5836">
            <w:pPr>
              <w:pStyle w:val="Slogan"/>
              <w:rPr>
                <w:noProof/>
              </w:rPr>
            </w:pPr>
          </w:p>
        </w:tc>
        <w:tc>
          <w:tcPr>
            <w:tcW w:w="3445" w:type="dxa"/>
            <w:gridSpan w:val="5"/>
            <w:tcBorders>
              <w:top w:val="nil"/>
              <w:bottom w:val="nil"/>
            </w:tcBorders>
            <w:vAlign w:val="bottom"/>
          </w:tcPr>
          <w:p w14:paraId="455016E0" w14:textId="62CEA115" w:rsidR="009C5836" w:rsidRPr="00852E3C" w:rsidRDefault="00DF7693" w:rsidP="009C5836">
            <w:pPr>
              <w:pStyle w:val="DateandNumber"/>
              <w:rPr>
                <w:b/>
                <w:sz w:val="22"/>
                <w:szCs w:val="22"/>
              </w:rPr>
            </w:pPr>
            <w:r w:rsidRPr="00852E3C">
              <w:rPr>
                <w:b/>
                <w:sz w:val="22"/>
                <w:szCs w:val="22"/>
              </w:rPr>
              <w:t>INVOICE</w:t>
            </w:r>
            <w:r w:rsidR="00012C15" w:rsidRPr="00852E3C">
              <w:rPr>
                <w:b/>
                <w:sz w:val="22"/>
                <w:szCs w:val="22"/>
              </w:rPr>
              <w:t xml:space="preserve"> #</w:t>
            </w:r>
            <w:r w:rsidR="00EE3850">
              <w:rPr>
                <w:b/>
                <w:sz w:val="22"/>
                <w:szCs w:val="22"/>
              </w:rPr>
              <w:t>{{invoice}}</w:t>
            </w:r>
            <w:r w:rsidR="00017A97" w:rsidRPr="00852E3C">
              <w:rPr>
                <w:b/>
                <w:sz w:val="22"/>
                <w:szCs w:val="22"/>
              </w:rPr>
              <w:t xml:space="preserve"> </w:t>
            </w:r>
          </w:p>
          <w:p w14:paraId="2C8A6A31" w14:textId="6A3AAF28" w:rsidR="009C5836" w:rsidRPr="00852E3C" w:rsidRDefault="009C5836" w:rsidP="009C5836">
            <w:pPr>
              <w:pStyle w:val="DateandNumber"/>
              <w:rPr>
                <w:b/>
                <w:sz w:val="22"/>
                <w:szCs w:val="22"/>
              </w:rPr>
            </w:pPr>
            <w:r w:rsidRPr="00852E3C">
              <w:rPr>
                <w:b/>
                <w:sz w:val="22"/>
                <w:szCs w:val="22"/>
              </w:rPr>
              <w:t>Date:</w:t>
            </w:r>
            <w:r w:rsidR="00EE3850">
              <w:rPr>
                <w:b/>
                <w:sz w:val="22"/>
                <w:szCs w:val="22"/>
              </w:rPr>
              <w:t xml:space="preserve"> {{date}}</w:t>
            </w:r>
          </w:p>
        </w:tc>
      </w:tr>
      <w:tr w:rsidR="007C7496" w:rsidRPr="001E3C2E" w14:paraId="6E344565" w14:textId="77777777" w:rsidTr="006D4878">
        <w:trPr>
          <w:trHeight w:val="26"/>
        </w:trPr>
        <w:tc>
          <w:tcPr>
            <w:tcW w:w="6751" w:type="dxa"/>
            <w:gridSpan w:val="4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2ACB24A3" w14:textId="77777777" w:rsidR="00E27198" w:rsidRDefault="00E27198" w:rsidP="00E27198"/>
        </w:tc>
        <w:tc>
          <w:tcPr>
            <w:tcW w:w="3445" w:type="dxa"/>
            <w:gridSpan w:val="5"/>
            <w:tcBorders>
              <w:top w:val="nil"/>
              <w:bottom w:val="nil"/>
            </w:tcBorders>
            <w:tcMar>
              <w:bottom w:w="0" w:type="dxa"/>
            </w:tcMar>
            <w:vAlign w:val="center"/>
          </w:tcPr>
          <w:p w14:paraId="4E49544F" w14:textId="77777777" w:rsidR="007C7496" w:rsidRPr="005A6D66" w:rsidRDefault="007C7496" w:rsidP="00A4752F"/>
        </w:tc>
      </w:tr>
      <w:tr w:rsidR="00021118" w:rsidRPr="001E3C2E" w14:paraId="2B354815" w14:textId="77777777" w:rsidTr="004D61A7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shd w:val="clear" w:color="auto" w:fill="DBE5F1" w:themeFill="accent1" w:themeFillTint="33"/>
            <w:vAlign w:val="center"/>
          </w:tcPr>
          <w:p w14:paraId="665726B4" w14:textId="77777777" w:rsidR="00205DD6" w:rsidRPr="001E3C2E" w:rsidRDefault="00205DD6" w:rsidP="008A3C48">
            <w:pPr>
              <w:pStyle w:val="ColumnHeadings"/>
            </w:pPr>
            <w:r>
              <w:t>salesperson</w:t>
            </w:r>
          </w:p>
        </w:tc>
        <w:tc>
          <w:tcPr>
            <w:tcW w:w="2038" w:type="dxa"/>
            <w:shd w:val="clear" w:color="auto" w:fill="DBE5F1" w:themeFill="accent1" w:themeFillTint="33"/>
            <w:vAlign w:val="center"/>
          </w:tcPr>
          <w:p w14:paraId="3874C0B3" w14:textId="77777777" w:rsidR="00205DD6" w:rsidRPr="001E3C2E" w:rsidRDefault="000A5F8C" w:rsidP="008A3C48">
            <w:pPr>
              <w:pStyle w:val="ColumnHeadings"/>
            </w:pPr>
            <w:r>
              <w:t>YEAR&amp;make</w:t>
            </w:r>
          </w:p>
        </w:tc>
        <w:tc>
          <w:tcPr>
            <w:tcW w:w="2924" w:type="dxa"/>
            <w:shd w:val="clear" w:color="auto" w:fill="DBE5F1" w:themeFill="accent1" w:themeFillTint="33"/>
            <w:vAlign w:val="center"/>
          </w:tcPr>
          <w:p w14:paraId="72116FC9" w14:textId="77777777" w:rsidR="00205DD6" w:rsidRPr="001E3C2E" w:rsidRDefault="000A5F8C" w:rsidP="001973B1">
            <w:pPr>
              <w:pStyle w:val="ColumnHeadings"/>
            </w:pPr>
            <w:r>
              <w:t>VIN NUMBER</w:t>
            </w:r>
          </w:p>
        </w:tc>
        <w:tc>
          <w:tcPr>
            <w:tcW w:w="343" w:type="dxa"/>
            <w:gridSpan w:val="2"/>
            <w:shd w:val="clear" w:color="auto" w:fill="DBE5F1" w:themeFill="accent1" w:themeFillTint="33"/>
            <w:vAlign w:val="center"/>
          </w:tcPr>
          <w:p w14:paraId="21FA6D47" w14:textId="77777777" w:rsidR="00205DD6" w:rsidRPr="001E3C2E" w:rsidRDefault="00205DD6" w:rsidP="000A5F8C">
            <w:pPr>
              <w:pStyle w:val="ColumnHeadings"/>
              <w:jc w:val="left"/>
            </w:pPr>
          </w:p>
        </w:tc>
        <w:tc>
          <w:tcPr>
            <w:tcW w:w="1113" w:type="dxa"/>
            <w:shd w:val="clear" w:color="auto" w:fill="DBE5F1" w:themeFill="accent1" w:themeFillTint="33"/>
            <w:vAlign w:val="center"/>
          </w:tcPr>
          <w:p w14:paraId="1F3F0EFE" w14:textId="77777777" w:rsidR="00205DD6" w:rsidRPr="001E3C2E" w:rsidRDefault="00AE0AE8" w:rsidP="008A3C48">
            <w:pPr>
              <w:pStyle w:val="ColumnHeadings"/>
            </w:pPr>
            <w:r>
              <w:t>stock #</w:t>
            </w:r>
          </w:p>
        </w:tc>
        <w:tc>
          <w:tcPr>
            <w:tcW w:w="1074" w:type="dxa"/>
            <w:shd w:val="clear" w:color="auto" w:fill="DBE5F1" w:themeFill="accent1" w:themeFillTint="33"/>
            <w:vAlign w:val="center"/>
          </w:tcPr>
          <w:p w14:paraId="512EE3B7" w14:textId="77777777" w:rsidR="00205DD6" w:rsidRPr="001E3C2E" w:rsidRDefault="00205DD6" w:rsidP="001973B1">
            <w:pPr>
              <w:pStyle w:val="ColumnHeadings"/>
            </w:pPr>
            <w:r>
              <w:t>payment terms</w:t>
            </w:r>
          </w:p>
        </w:tc>
        <w:tc>
          <w:tcPr>
            <w:tcW w:w="1228" w:type="dxa"/>
            <w:shd w:val="clear" w:color="auto" w:fill="DBE5F1" w:themeFill="accent1" w:themeFillTint="33"/>
            <w:vAlign w:val="center"/>
          </w:tcPr>
          <w:p w14:paraId="0EE2BB3A" w14:textId="77777777" w:rsidR="00205DD6" w:rsidRPr="001E3C2E" w:rsidRDefault="004D61A7" w:rsidP="008A3C48">
            <w:pPr>
              <w:pStyle w:val="ColumnHeadings"/>
            </w:pPr>
            <w:r>
              <w:t>PO</w:t>
            </w:r>
          </w:p>
        </w:tc>
      </w:tr>
      <w:tr w:rsidR="00205DD6" w:rsidRPr="001E3C2E" w14:paraId="09391868" w14:textId="77777777" w:rsidTr="004D61A7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vAlign w:val="center"/>
          </w:tcPr>
          <w:p w14:paraId="361B2752" w14:textId="76A8F4D2" w:rsidR="00205DD6" w:rsidRDefault="00D30E02" w:rsidP="008A3C48">
            <w:pPr>
              <w:pStyle w:val="Centered"/>
            </w:pPr>
            <w:r>
              <w:t>Lucas</w:t>
            </w:r>
          </w:p>
        </w:tc>
        <w:tc>
          <w:tcPr>
            <w:tcW w:w="2038" w:type="dxa"/>
            <w:vAlign w:val="center"/>
          </w:tcPr>
          <w:p w14:paraId="4AC03886" w14:textId="79BD7443" w:rsidR="00205DD6" w:rsidRPr="00654D02" w:rsidRDefault="00EE3850" w:rsidP="008A3C48">
            <w:pPr>
              <w:pStyle w:val="Centered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{{YEAR}}</w:t>
            </w:r>
          </w:p>
        </w:tc>
        <w:tc>
          <w:tcPr>
            <w:tcW w:w="2924" w:type="dxa"/>
            <w:vAlign w:val="center"/>
          </w:tcPr>
          <w:p w14:paraId="4B454E50" w14:textId="6C6657A4" w:rsidR="00205DD6" w:rsidRPr="00654D02" w:rsidRDefault="00EE3850" w:rsidP="008A3C48">
            <w:pPr>
              <w:pStyle w:val="Centere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{{VIN}}</w:t>
            </w:r>
          </w:p>
        </w:tc>
        <w:tc>
          <w:tcPr>
            <w:tcW w:w="343" w:type="dxa"/>
            <w:gridSpan w:val="2"/>
            <w:vAlign w:val="center"/>
          </w:tcPr>
          <w:p w14:paraId="3CDA208A" w14:textId="77777777" w:rsidR="00205DD6" w:rsidRDefault="00205DD6" w:rsidP="008A3C48">
            <w:pPr>
              <w:pStyle w:val="Centered"/>
            </w:pPr>
          </w:p>
        </w:tc>
        <w:tc>
          <w:tcPr>
            <w:tcW w:w="1113" w:type="dxa"/>
            <w:vAlign w:val="center"/>
          </w:tcPr>
          <w:p w14:paraId="171F20EE" w14:textId="63B2E27B" w:rsidR="00205DD6" w:rsidRPr="00DA03CB" w:rsidRDefault="00EE3850" w:rsidP="008A3C48">
            <w:pPr>
              <w:pStyle w:val="Centere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{{S}}</w:t>
            </w:r>
          </w:p>
        </w:tc>
        <w:tc>
          <w:tcPr>
            <w:tcW w:w="1074" w:type="dxa"/>
            <w:vAlign w:val="center"/>
          </w:tcPr>
          <w:p w14:paraId="203F194A" w14:textId="77777777" w:rsidR="00205DD6" w:rsidRDefault="00205DD6" w:rsidP="008A3C48">
            <w:pPr>
              <w:pStyle w:val="Centered"/>
            </w:pPr>
            <w:r>
              <w:t>Due on receipt</w:t>
            </w:r>
          </w:p>
        </w:tc>
        <w:tc>
          <w:tcPr>
            <w:tcW w:w="1228" w:type="dxa"/>
            <w:vAlign w:val="center"/>
          </w:tcPr>
          <w:p w14:paraId="2FB9E2A8" w14:textId="62D6D996" w:rsidR="00205DD6" w:rsidRDefault="00EE3850" w:rsidP="008A3C48">
            <w:pPr>
              <w:pStyle w:val="Centered"/>
            </w:pPr>
            <w:r>
              <w:t>{{PO}}</w:t>
            </w:r>
          </w:p>
        </w:tc>
      </w:tr>
    </w:tbl>
    <w:p w14:paraId="6E6A0B4B" w14:textId="77777777" w:rsidR="009C5836" w:rsidRPr="001E3C2E" w:rsidRDefault="009C5836" w:rsidP="00897D1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27"/>
        <w:gridCol w:w="1022"/>
        <w:gridCol w:w="3767"/>
        <w:gridCol w:w="328"/>
        <w:gridCol w:w="1140"/>
        <w:gridCol w:w="1444"/>
        <w:gridCol w:w="1438"/>
      </w:tblGrid>
      <w:tr w:rsidR="00205DD6" w:rsidRPr="001E3C2E" w14:paraId="22DB00E3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75404151" w14:textId="77777777" w:rsidR="00205DD6" w:rsidRPr="001E3C2E" w:rsidRDefault="00205DD6" w:rsidP="00723603">
            <w:pPr>
              <w:pStyle w:val="ColumnHeadings"/>
            </w:pPr>
            <w:r>
              <w:t>qty</w:t>
            </w:r>
          </w:p>
        </w:tc>
        <w:tc>
          <w:tcPr>
            <w:tcW w:w="1022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D16B10B" w14:textId="77777777" w:rsidR="00205DD6" w:rsidRPr="001E3C2E" w:rsidRDefault="00205DD6" w:rsidP="00723603">
            <w:pPr>
              <w:pStyle w:val="ColumnHeadings"/>
            </w:pPr>
            <w:r>
              <w:t>item #</w:t>
            </w:r>
          </w:p>
        </w:tc>
        <w:tc>
          <w:tcPr>
            <w:tcW w:w="4095" w:type="dxa"/>
            <w:gridSpan w:val="2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2A92CD23" w14:textId="77777777" w:rsidR="00205DD6" w:rsidRPr="001E3C2E" w:rsidRDefault="00205DD6" w:rsidP="00723603">
            <w:pPr>
              <w:pStyle w:val="ColumnHeadings"/>
            </w:pPr>
            <w:r>
              <w:t>description</w:t>
            </w:r>
          </w:p>
        </w:tc>
        <w:tc>
          <w:tcPr>
            <w:tcW w:w="114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CD47EE5" w14:textId="77777777" w:rsidR="00205DD6" w:rsidRPr="001E3C2E" w:rsidRDefault="00205DD6" w:rsidP="00723603">
            <w:pPr>
              <w:pStyle w:val="ColumnHeadings"/>
            </w:pPr>
            <w:r>
              <w:t>unit price</w:t>
            </w:r>
          </w:p>
        </w:tc>
        <w:tc>
          <w:tcPr>
            <w:tcW w:w="1444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F150675" w14:textId="77777777" w:rsidR="00205DD6" w:rsidRPr="001E3C2E" w:rsidRDefault="00205DD6" w:rsidP="00723603">
            <w:pPr>
              <w:pStyle w:val="ColumnHeadings"/>
            </w:pPr>
            <w:r>
              <w:t>discount</w:t>
            </w:r>
          </w:p>
        </w:tc>
        <w:tc>
          <w:tcPr>
            <w:tcW w:w="1438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44A5AC97" w14:textId="77777777" w:rsidR="00205DD6" w:rsidRPr="001E3C2E" w:rsidRDefault="00205DD6" w:rsidP="00723603">
            <w:pPr>
              <w:pStyle w:val="ColumnHeadings"/>
            </w:pPr>
            <w:r>
              <w:t>line total</w:t>
            </w:r>
          </w:p>
        </w:tc>
      </w:tr>
      <w:tr w:rsidR="009520ED" w:rsidRPr="00B5478E" w14:paraId="06CDADDA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6BDCABF" w14:textId="4C716A92" w:rsidR="009520ED" w:rsidRPr="001E3C2E" w:rsidRDefault="00EE3850" w:rsidP="002964CC">
            <w:r>
              <w:t>{{Q}}</w:t>
            </w:r>
          </w:p>
        </w:tc>
        <w:tc>
          <w:tcPr>
            <w:tcW w:w="102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A17E9C2" w14:textId="6DC365FC" w:rsidR="009520ED" w:rsidRPr="001E3C2E" w:rsidRDefault="00EE3850" w:rsidP="002964CC">
            <w:r>
              <w:t>{{</w:t>
            </w:r>
            <w:r w:rsidR="006E0BB6">
              <w:t>I</w:t>
            </w:r>
            <w:r>
              <w:t>}}</w:t>
            </w:r>
          </w:p>
        </w:tc>
        <w:tc>
          <w:tcPr>
            <w:tcW w:w="4095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64DCEDC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MAINTENANCE SERVICE</w:t>
            </w:r>
          </w:p>
          <w:p w14:paraId="0205AFDB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REPLACE ENGINE OIL AND FILTER</w:t>
            </w:r>
          </w:p>
          <w:p w14:paraId="2F38278C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CHECK FILTER ELEMENT</w:t>
            </w:r>
          </w:p>
          <w:p w14:paraId="1851E82D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LUBRICATE LOCKS, LATCH &amp; HINGES AS NEEDED</w:t>
            </w:r>
          </w:p>
          <w:p w14:paraId="1944C750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CONFIRM LIGHT HORN &amp; WIPER</w:t>
            </w:r>
          </w:p>
          <w:p w14:paraId="7E9F0E0B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CHECK &amp; PERFORM BATTERY SERVICE AS NEEDED</w:t>
            </w:r>
          </w:p>
          <w:p w14:paraId="36EAAEDD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CHECK DRIVE BELT FOR WEAR &amp; DAMAGE</w:t>
            </w:r>
          </w:p>
          <w:p w14:paraId="6443194B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CHECK STEERING &amp; SUSPENSION SYSTEM</w:t>
            </w:r>
          </w:p>
          <w:p w14:paraId="7D2E373F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INSPECT DRIVE SHAFT &amp;  AXLE BOOT FOR LEAK</w:t>
            </w:r>
          </w:p>
          <w:p w14:paraId="710A6664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CHECK BRAKE FOR WEAR &amp; CONDITION</w:t>
            </w:r>
          </w:p>
          <w:p w14:paraId="370709EF" w14:textId="77777777" w:rsidR="008D197F" w:rsidRDefault="008D197F" w:rsidP="008D197F">
            <w:pPr>
              <w:pStyle w:val="Standard"/>
              <w:rPr>
                <w:rFonts w:ascii="Times New Roman" w:hAnsi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INSPECT FUEL AND EXHUAST SYTEM FOR LEAK AND DAMAGE</w:t>
            </w:r>
          </w:p>
          <w:p w14:paraId="026FB8A8" w14:textId="2414D631" w:rsidR="0015218D" w:rsidRPr="00DA41ED" w:rsidRDefault="008D197F" w:rsidP="008D197F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EXAMIN TIRES FOR DAMAGE</w:t>
            </w:r>
          </w:p>
        </w:tc>
        <w:tc>
          <w:tcPr>
            <w:tcW w:w="114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30BBE34" w14:textId="7B0C2D58" w:rsidR="009520ED" w:rsidRPr="00B5478E" w:rsidRDefault="00EE3850" w:rsidP="002964CC">
            <w:pPr>
              <w:pStyle w:val="Amount"/>
            </w:pPr>
            <w:r>
              <w:t>{{U</w:t>
            </w:r>
            <w:r w:rsidR="006E0BB6">
              <w:t>P</w:t>
            </w:r>
            <w:r>
              <w:t>}}</w:t>
            </w: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48C9B12" w14:textId="4628757C" w:rsidR="009520ED" w:rsidRPr="00B5478E" w:rsidRDefault="00EE3850" w:rsidP="002964CC">
            <w:pPr>
              <w:pStyle w:val="Amount"/>
            </w:pPr>
            <w:r>
              <w:t>{{DIS</w:t>
            </w:r>
            <w:r w:rsidR="006E0BB6">
              <w:t>C</w:t>
            </w:r>
            <w:r>
              <w:t>}}</w:t>
            </w: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25EBA3" w14:textId="1FEBB4C0" w:rsidR="009520ED" w:rsidRPr="00B5478E" w:rsidRDefault="00EE3850" w:rsidP="002964CC">
            <w:pPr>
              <w:pStyle w:val="Amount"/>
            </w:pPr>
            <w:r>
              <w:t>{{</w:t>
            </w:r>
            <w:r w:rsidR="006E0BB6">
              <w:t>LT</w:t>
            </w:r>
            <w:r>
              <w:t>}}</w:t>
            </w:r>
          </w:p>
        </w:tc>
      </w:tr>
      <w:tr w:rsidR="008D197F" w:rsidRPr="00B5478E" w14:paraId="10B1C873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B932B4F" w14:textId="77777777" w:rsidR="008D197F" w:rsidRPr="001E3C2E" w:rsidRDefault="008D197F" w:rsidP="008D197F"/>
        </w:tc>
        <w:tc>
          <w:tcPr>
            <w:tcW w:w="102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7F1487E" w14:textId="77777777" w:rsidR="008D197F" w:rsidRPr="001E3C2E" w:rsidRDefault="008D197F" w:rsidP="008D197F"/>
        </w:tc>
        <w:tc>
          <w:tcPr>
            <w:tcW w:w="4095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76FEF5" w14:textId="625BC2DE" w:rsidR="008D197F" w:rsidRPr="00021118" w:rsidRDefault="008D197F" w:rsidP="008D197F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18"/>
                <w:lang w:eastAsia="zh-CN"/>
              </w:rPr>
              <w:t>MOTOR OIL</w:t>
            </w:r>
          </w:p>
        </w:tc>
        <w:tc>
          <w:tcPr>
            <w:tcW w:w="114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6200081" w14:textId="7DA43995" w:rsidR="008D197F" w:rsidRPr="00B5478E" w:rsidRDefault="008D197F" w:rsidP="008D197F">
            <w:pPr>
              <w:pStyle w:val="Amount"/>
            </w:pP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4C02650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A8A8F8C" w14:textId="77777777" w:rsidR="008D197F" w:rsidRPr="00B5478E" w:rsidRDefault="008D197F" w:rsidP="008D197F">
            <w:pPr>
              <w:pStyle w:val="Amount"/>
            </w:pPr>
          </w:p>
        </w:tc>
      </w:tr>
      <w:tr w:rsidR="008D197F" w:rsidRPr="00B5478E" w14:paraId="0EDB2DBB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F63AE69" w14:textId="77777777" w:rsidR="008D197F" w:rsidRPr="001E3C2E" w:rsidRDefault="008D197F" w:rsidP="008D197F"/>
        </w:tc>
        <w:tc>
          <w:tcPr>
            <w:tcW w:w="102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26A252" w14:textId="77777777" w:rsidR="008D197F" w:rsidRPr="001E3C2E" w:rsidRDefault="008D197F" w:rsidP="008D197F"/>
        </w:tc>
        <w:tc>
          <w:tcPr>
            <w:tcW w:w="4095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2E1C20" w14:textId="0988ABBF" w:rsidR="008D197F" w:rsidRPr="00DA41ED" w:rsidRDefault="008D197F" w:rsidP="008D197F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OIL DRAIN PLUG</w:t>
            </w:r>
          </w:p>
        </w:tc>
        <w:tc>
          <w:tcPr>
            <w:tcW w:w="114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2F9C6AD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347A686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ECC4E0D" w14:textId="77777777" w:rsidR="008D197F" w:rsidRPr="00B5478E" w:rsidRDefault="008D197F" w:rsidP="008D197F">
            <w:pPr>
              <w:pStyle w:val="Amount"/>
            </w:pPr>
          </w:p>
        </w:tc>
      </w:tr>
      <w:tr w:rsidR="008D197F" w:rsidRPr="00B5478E" w14:paraId="39B418C3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9760CB8" w14:textId="77777777" w:rsidR="008D197F" w:rsidRPr="001E3C2E" w:rsidRDefault="008D197F" w:rsidP="008D197F"/>
        </w:tc>
        <w:tc>
          <w:tcPr>
            <w:tcW w:w="102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0D2A1A6" w14:textId="77777777" w:rsidR="008D197F" w:rsidRPr="001E3C2E" w:rsidRDefault="008D197F" w:rsidP="008D197F"/>
        </w:tc>
        <w:tc>
          <w:tcPr>
            <w:tcW w:w="4095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B90169F" w14:textId="1BCFA89B" w:rsidR="008D197F" w:rsidRPr="00DA41ED" w:rsidRDefault="008D197F" w:rsidP="008D197F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OIL FILTER</w:t>
            </w:r>
          </w:p>
        </w:tc>
        <w:tc>
          <w:tcPr>
            <w:tcW w:w="114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C0D03D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D01A561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3323F54" w14:textId="77777777" w:rsidR="008D197F" w:rsidRPr="00B5478E" w:rsidRDefault="008D197F" w:rsidP="008D197F">
            <w:pPr>
              <w:pStyle w:val="Amount"/>
            </w:pPr>
          </w:p>
        </w:tc>
      </w:tr>
      <w:tr w:rsidR="008D197F" w:rsidRPr="00B5478E" w14:paraId="04B41B49" w14:textId="77777777" w:rsidTr="008D197F">
        <w:trPr>
          <w:cantSplit/>
          <w:trHeight w:val="288"/>
        </w:trPr>
        <w:tc>
          <w:tcPr>
            <w:tcW w:w="1027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D26C0DD" w14:textId="77777777" w:rsidR="008D197F" w:rsidRPr="001E3C2E" w:rsidRDefault="008D197F" w:rsidP="008D197F"/>
        </w:tc>
        <w:tc>
          <w:tcPr>
            <w:tcW w:w="1022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2C1CED3" w14:textId="77777777" w:rsidR="008D197F" w:rsidRPr="001E3C2E" w:rsidRDefault="008D197F" w:rsidP="008D197F"/>
        </w:tc>
        <w:tc>
          <w:tcPr>
            <w:tcW w:w="4095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0286E1D" w14:textId="2C23D3AF" w:rsidR="008D197F" w:rsidRPr="00DA41ED" w:rsidRDefault="008D197F" w:rsidP="008D197F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>SHOP SUPPLY</w:t>
            </w:r>
          </w:p>
        </w:tc>
        <w:tc>
          <w:tcPr>
            <w:tcW w:w="114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A1512DE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581C1AA" w14:textId="77777777" w:rsidR="008D197F" w:rsidRPr="00B5478E" w:rsidRDefault="008D197F" w:rsidP="008D197F">
            <w:pPr>
              <w:pStyle w:val="Amount"/>
            </w:pP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DEF69A2" w14:textId="77777777" w:rsidR="008D197F" w:rsidRPr="00B5478E" w:rsidRDefault="008D197F" w:rsidP="008D197F">
            <w:pPr>
              <w:pStyle w:val="Amount"/>
            </w:pPr>
          </w:p>
        </w:tc>
      </w:tr>
      <w:tr w:rsidR="008D197F" w:rsidRPr="00B5478E" w14:paraId="232884CE" w14:textId="77777777" w:rsidTr="008D197F">
        <w:trPr>
          <w:cantSplit/>
          <w:trHeight w:val="288"/>
        </w:trPr>
        <w:tc>
          <w:tcPr>
            <w:tcW w:w="5816" w:type="dxa"/>
            <w:gridSpan w:val="3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vAlign w:val="center"/>
          </w:tcPr>
          <w:p w14:paraId="756E7471" w14:textId="77777777" w:rsidR="008D197F" w:rsidRPr="001E3C2E" w:rsidRDefault="008D197F" w:rsidP="008D197F"/>
        </w:tc>
        <w:tc>
          <w:tcPr>
            <w:tcW w:w="1468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2976041F" w14:textId="77777777" w:rsidR="008D197F" w:rsidRPr="001E3C2E" w:rsidRDefault="008D197F" w:rsidP="008D197F">
            <w:pPr>
              <w:pStyle w:val="Labels"/>
            </w:pPr>
          </w:p>
        </w:tc>
        <w:tc>
          <w:tcPr>
            <w:tcW w:w="144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F88D07C" w14:textId="755CEFD9" w:rsidR="008D197F" w:rsidRPr="00275FD4" w:rsidRDefault="008D197F" w:rsidP="008D197F">
            <w:pPr>
              <w:pStyle w:val="Amount"/>
              <w:rPr>
                <w:b/>
                <w:bCs/>
                <w:sz w:val="20"/>
              </w:rPr>
            </w:pPr>
            <w:r w:rsidRPr="00275FD4">
              <w:rPr>
                <w:b/>
                <w:bCs/>
                <w:sz w:val="20"/>
              </w:rPr>
              <w:t>SUBTOT</w:t>
            </w:r>
            <w:r>
              <w:rPr>
                <w:b/>
                <w:bCs/>
                <w:sz w:val="20"/>
              </w:rPr>
              <w:t>A</w:t>
            </w:r>
            <w:r w:rsidRPr="00275FD4">
              <w:rPr>
                <w:b/>
                <w:bCs/>
                <w:sz w:val="20"/>
              </w:rPr>
              <w:t>L</w:t>
            </w: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EB2F9DE" w14:textId="604F30EB" w:rsidR="008D197F" w:rsidRPr="00B5478E" w:rsidRDefault="008D197F" w:rsidP="008D197F">
            <w:pPr>
              <w:pStyle w:val="Amount"/>
            </w:pPr>
            <w:r>
              <w:t>{{SUB}}</w:t>
            </w:r>
          </w:p>
        </w:tc>
      </w:tr>
      <w:tr w:rsidR="008D197F" w:rsidRPr="00B5478E" w14:paraId="7AC71E6C" w14:textId="77777777" w:rsidTr="008D197F">
        <w:trPr>
          <w:cantSplit/>
          <w:trHeight w:val="288"/>
        </w:trPr>
        <w:tc>
          <w:tcPr>
            <w:tcW w:w="5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B8D6E" w14:textId="77777777" w:rsidR="008D197F" w:rsidRPr="001E3C2E" w:rsidRDefault="008D197F" w:rsidP="008D197F"/>
        </w:tc>
        <w:tc>
          <w:tcPr>
            <w:tcW w:w="2912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72ED9072" w14:textId="096A4F59" w:rsidR="008D197F" w:rsidRPr="00701054" w:rsidRDefault="008D197F" w:rsidP="008D197F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 GS</w:t>
            </w:r>
            <w:r w:rsidRPr="00701054">
              <w:rPr>
                <w:sz w:val="20"/>
                <w:szCs w:val="20"/>
              </w:rPr>
              <w:t>t</w:t>
            </w: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ECB5D4D" w14:textId="267EE99F" w:rsidR="008D197F" w:rsidRPr="00B5478E" w:rsidRDefault="008D197F" w:rsidP="008D197F">
            <w:pPr>
              <w:pStyle w:val="Amount"/>
            </w:pPr>
            <w:r>
              <w:t>{{GST}}</w:t>
            </w:r>
          </w:p>
        </w:tc>
      </w:tr>
      <w:tr w:rsidR="008D197F" w:rsidRPr="00B5478E" w14:paraId="65E2E171" w14:textId="77777777" w:rsidTr="008D197F">
        <w:trPr>
          <w:cantSplit/>
          <w:trHeight w:val="288"/>
        </w:trPr>
        <w:tc>
          <w:tcPr>
            <w:tcW w:w="5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71211" w14:textId="77777777" w:rsidR="008D197F" w:rsidRPr="001E3C2E" w:rsidRDefault="008D197F" w:rsidP="008D197F"/>
        </w:tc>
        <w:tc>
          <w:tcPr>
            <w:tcW w:w="2912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12ACE155" w14:textId="4E72B204" w:rsidR="008D197F" w:rsidRPr="00701054" w:rsidRDefault="008D197F" w:rsidP="008D197F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 pst</w:t>
            </w: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D4D347A" w14:textId="1F3986EF" w:rsidR="008D197F" w:rsidRPr="00B5478E" w:rsidRDefault="008D197F" w:rsidP="008D197F">
            <w:pPr>
              <w:pStyle w:val="Amount"/>
            </w:pPr>
            <w:r>
              <w:t>{{PST}}</w:t>
            </w:r>
          </w:p>
        </w:tc>
      </w:tr>
      <w:tr w:rsidR="008D197F" w:rsidRPr="00B5478E" w14:paraId="27EA9A5D" w14:textId="77777777" w:rsidTr="008D197F">
        <w:trPr>
          <w:cantSplit/>
          <w:trHeight w:val="288"/>
        </w:trPr>
        <w:tc>
          <w:tcPr>
            <w:tcW w:w="5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FA3F0" w14:textId="77777777" w:rsidR="008D197F" w:rsidRPr="001E3C2E" w:rsidRDefault="008D197F" w:rsidP="008D197F"/>
        </w:tc>
        <w:tc>
          <w:tcPr>
            <w:tcW w:w="2912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4370F9A4" w14:textId="77777777" w:rsidR="008D197F" w:rsidRPr="00701054" w:rsidRDefault="008D197F" w:rsidP="008D197F">
            <w:pPr>
              <w:pStyle w:val="Labels"/>
              <w:rPr>
                <w:sz w:val="22"/>
                <w:szCs w:val="22"/>
              </w:rPr>
            </w:pPr>
            <w:r w:rsidRPr="00701054">
              <w:rPr>
                <w:sz w:val="22"/>
                <w:szCs w:val="22"/>
              </w:rPr>
              <w:t>Total</w:t>
            </w:r>
          </w:p>
        </w:tc>
        <w:tc>
          <w:tcPr>
            <w:tcW w:w="143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025DF0B" w14:textId="60839DD7" w:rsidR="008D197F" w:rsidRPr="00852E3C" w:rsidRDefault="008D197F" w:rsidP="008D197F">
            <w:pPr>
              <w:pStyle w:val="Amount"/>
              <w:rPr>
                <w:b/>
                <w:sz w:val="20"/>
              </w:rPr>
            </w:pPr>
            <w:r>
              <w:rPr>
                <w:b/>
                <w:sz w:val="20"/>
              </w:rPr>
              <w:t>{{TOTAL}}</w:t>
            </w:r>
          </w:p>
        </w:tc>
      </w:tr>
    </w:tbl>
    <w:p w14:paraId="6E30B4CE" w14:textId="77777777" w:rsidR="00860139" w:rsidRDefault="00000000" w:rsidP="00A37F78">
      <w:pPr>
        <w:pStyle w:val="LowerCenteredText"/>
      </w:pPr>
      <w:r>
        <w:rPr>
          <w:noProof/>
        </w:rPr>
        <w:lastRenderedPageBreak/>
        <w:pict w14:anchorId="17F5AFD9">
          <v:group id="Group 20" o:spid="_x0000_s2053" style="position:absolute;left:0;text-align:left;margin-left:54.75pt;margin-top:679.55pt;width:511.2pt;height:43.75pt;z-index:-251657728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" o:allowincell="f">
            <v:rect id="Rectangle 21" o:spid="_x0000_s2051" style="position:absolute;left:1066;top:14085;width:10081;height:87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EzHsIA&#10;AADaAAAADwAAAGRycy9kb3ducmV2LnhtbESPwWrDMBBE74X8g9hAbo3cBIpxowRTSDC9FLs95LhY&#10;W8uptTKSGjt/HxUKPQ4z84bZHWY7iCv50DtW8LTOQBC3TvfcKfj8OD7mIEJE1jg4JgU3CnDYLx52&#10;WGg3cU3XJnYiQTgUqMDEOBZShtaQxbB2I3Hyvpy3GJP0ndQepwS3g9xk2bO02HNaMDjSq6H2u/mx&#10;Cnx5sfXxUrrz2ynvzJmq8j2rlFot5/IFRKQ5/of/2pVWsIXfK+kG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gTMewgAAANoAAAAPAAAAAAAAAAAAAAAAAJgCAABkcnMvZG93&#10;bnJldi54bWxQSwUGAAAAAAQABAD1AAAAhwMAAAAA&#10;" stroked="f">
              <v:fill color2="#b8cce4 [1300]" rotate="t" focus="100%" type="gradient"/>
            </v:rect>
            <v:line id="Line 22" o:spid="_x0000_s2052" style="position:absolute;visibility:visible" from="1080,14936" to="11131,1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II6sEAAADaAAAADwAAAGRycy9kb3ducmV2LnhtbESP3YrCMBSE7xd8h3AE79bURRapRvFn&#10;BS/9e4BDc2yryUloYq0+vVlY2MthZr5hZovOGtFSE2rHCkbDDARx4XTNpYLzafs5AREiskbjmBQ8&#10;KcBi3vuYYa7dgw/UHmMpEoRDjgqqGH0uZSgqshiGzhMn7+IaizHJppS6wUeCWyO/suxbWqw5LVTo&#10;aV1RcTverYIJXdbXV+uf981+/FrtD+an9kapQb9bTkFE6uJ/+K+90wrG8Hsl3QA5f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AgjqwQAAANoAAAAPAAAAAAAAAAAAAAAA&#10;AKECAABkcnMvZG93bnJldi54bWxQSwUGAAAAAAQABAD5AAAAjwMAAAAA&#10;" strokecolor="#365f91 [2404]" strokeweight=".5pt"/>
            <w10:wrap anchorx="page" anchory="margin"/>
          </v:group>
        </w:pict>
      </w:r>
      <w:r w:rsidR="00860139">
        <w:t xml:space="preserve">Make all checks payable to </w:t>
      </w:r>
      <w:r w:rsidR="006B6818">
        <w:t>ASC Collision Repair</w:t>
      </w:r>
    </w:p>
    <w:p w14:paraId="5D952690" w14:textId="77777777" w:rsidR="00860139" w:rsidRDefault="00860139" w:rsidP="00860139">
      <w:pPr>
        <w:pStyle w:val="Thankyou"/>
      </w:pPr>
      <w:r w:rsidRPr="0015744F">
        <w:t>Thank you for your business!</w:t>
      </w:r>
    </w:p>
    <w:sectPr w:rsidR="00860139" w:rsidSect="001973B1">
      <w:pgSz w:w="12240" w:h="15840" w:code="1"/>
      <w:pgMar w:top="720" w:right="1152" w:bottom="864" w:left="115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6122" w14:textId="77777777" w:rsidR="00D006D9" w:rsidRDefault="00D006D9">
      <w:r>
        <w:separator/>
      </w:r>
    </w:p>
  </w:endnote>
  <w:endnote w:type="continuationSeparator" w:id="0">
    <w:p w14:paraId="17D7B4C6" w14:textId="77777777" w:rsidR="00D006D9" w:rsidRDefault="00D00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947F" w14:textId="77777777" w:rsidR="00D006D9" w:rsidRDefault="00D006D9">
      <w:r>
        <w:separator/>
      </w:r>
    </w:p>
  </w:footnote>
  <w:footnote w:type="continuationSeparator" w:id="0">
    <w:p w14:paraId="78B494B4" w14:textId="77777777" w:rsidR="00D006D9" w:rsidRDefault="00D00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3310744">
    <w:abstractNumId w:val="0"/>
  </w:num>
  <w:num w:numId="2" w16cid:durableId="54310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4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B50"/>
    <w:rsid w:val="00002021"/>
    <w:rsid w:val="00010B1C"/>
    <w:rsid w:val="00012C15"/>
    <w:rsid w:val="00012DA5"/>
    <w:rsid w:val="00017A97"/>
    <w:rsid w:val="00021118"/>
    <w:rsid w:val="000403E8"/>
    <w:rsid w:val="000417F9"/>
    <w:rsid w:val="00043699"/>
    <w:rsid w:val="00047BD9"/>
    <w:rsid w:val="00056E24"/>
    <w:rsid w:val="000731B1"/>
    <w:rsid w:val="000A5F8C"/>
    <w:rsid w:val="000A72A8"/>
    <w:rsid w:val="000C60AF"/>
    <w:rsid w:val="000E592C"/>
    <w:rsid w:val="001055DF"/>
    <w:rsid w:val="00145293"/>
    <w:rsid w:val="0015218D"/>
    <w:rsid w:val="00155260"/>
    <w:rsid w:val="0015744F"/>
    <w:rsid w:val="001724F6"/>
    <w:rsid w:val="00176209"/>
    <w:rsid w:val="001828C1"/>
    <w:rsid w:val="001973B1"/>
    <w:rsid w:val="001A5D43"/>
    <w:rsid w:val="001B5462"/>
    <w:rsid w:val="001B5F25"/>
    <w:rsid w:val="001D6696"/>
    <w:rsid w:val="001E2245"/>
    <w:rsid w:val="001E3C2E"/>
    <w:rsid w:val="001F1EA7"/>
    <w:rsid w:val="0020532B"/>
    <w:rsid w:val="00205DD6"/>
    <w:rsid w:val="00206B1B"/>
    <w:rsid w:val="00207555"/>
    <w:rsid w:val="0021009B"/>
    <w:rsid w:val="00213FAA"/>
    <w:rsid w:val="00246484"/>
    <w:rsid w:val="00251C32"/>
    <w:rsid w:val="002657E3"/>
    <w:rsid w:val="00275FD4"/>
    <w:rsid w:val="00293662"/>
    <w:rsid w:val="002964CC"/>
    <w:rsid w:val="00296FB5"/>
    <w:rsid w:val="003204E8"/>
    <w:rsid w:val="00326411"/>
    <w:rsid w:val="00341977"/>
    <w:rsid w:val="00341D54"/>
    <w:rsid w:val="00346184"/>
    <w:rsid w:val="003465E2"/>
    <w:rsid w:val="00360D3D"/>
    <w:rsid w:val="003756B5"/>
    <w:rsid w:val="0037763E"/>
    <w:rsid w:val="00387E68"/>
    <w:rsid w:val="003A5C77"/>
    <w:rsid w:val="003B7E00"/>
    <w:rsid w:val="003D122A"/>
    <w:rsid w:val="003D6485"/>
    <w:rsid w:val="003E3D7F"/>
    <w:rsid w:val="003F03CA"/>
    <w:rsid w:val="00400565"/>
    <w:rsid w:val="00413CC1"/>
    <w:rsid w:val="00416A5B"/>
    <w:rsid w:val="00436B94"/>
    <w:rsid w:val="004526C5"/>
    <w:rsid w:val="00473FA7"/>
    <w:rsid w:val="004768BD"/>
    <w:rsid w:val="004776DC"/>
    <w:rsid w:val="004801EC"/>
    <w:rsid w:val="004D4988"/>
    <w:rsid w:val="004D61A7"/>
    <w:rsid w:val="004D6D3B"/>
    <w:rsid w:val="004E3995"/>
    <w:rsid w:val="00514AD5"/>
    <w:rsid w:val="0052253F"/>
    <w:rsid w:val="00522EAB"/>
    <w:rsid w:val="00531C77"/>
    <w:rsid w:val="005404D4"/>
    <w:rsid w:val="00551108"/>
    <w:rsid w:val="00552F77"/>
    <w:rsid w:val="00576BD7"/>
    <w:rsid w:val="0058338F"/>
    <w:rsid w:val="00584C74"/>
    <w:rsid w:val="00584EBA"/>
    <w:rsid w:val="005A094A"/>
    <w:rsid w:val="005A146F"/>
    <w:rsid w:val="005A6D66"/>
    <w:rsid w:val="005B7ABD"/>
    <w:rsid w:val="0061045D"/>
    <w:rsid w:val="006171BA"/>
    <w:rsid w:val="00640AAC"/>
    <w:rsid w:val="00647F33"/>
    <w:rsid w:val="00654D02"/>
    <w:rsid w:val="0065596D"/>
    <w:rsid w:val="00657B50"/>
    <w:rsid w:val="00657D90"/>
    <w:rsid w:val="006915B6"/>
    <w:rsid w:val="006B6818"/>
    <w:rsid w:val="006C1739"/>
    <w:rsid w:val="006C4528"/>
    <w:rsid w:val="006C6182"/>
    <w:rsid w:val="006D2782"/>
    <w:rsid w:val="006D4878"/>
    <w:rsid w:val="006E0BB6"/>
    <w:rsid w:val="006F21A0"/>
    <w:rsid w:val="00701054"/>
    <w:rsid w:val="00703C78"/>
    <w:rsid w:val="00723603"/>
    <w:rsid w:val="0074437D"/>
    <w:rsid w:val="00751F2C"/>
    <w:rsid w:val="00763353"/>
    <w:rsid w:val="007A07D7"/>
    <w:rsid w:val="007A0C5E"/>
    <w:rsid w:val="007C1315"/>
    <w:rsid w:val="007C5A8E"/>
    <w:rsid w:val="007C7496"/>
    <w:rsid w:val="007D49EA"/>
    <w:rsid w:val="007D78C7"/>
    <w:rsid w:val="007F3D8D"/>
    <w:rsid w:val="007F4E44"/>
    <w:rsid w:val="0080225F"/>
    <w:rsid w:val="008044FF"/>
    <w:rsid w:val="008117AA"/>
    <w:rsid w:val="008168C2"/>
    <w:rsid w:val="00824635"/>
    <w:rsid w:val="00835FC4"/>
    <w:rsid w:val="008459CE"/>
    <w:rsid w:val="00852E3C"/>
    <w:rsid w:val="00860139"/>
    <w:rsid w:val="00897D19"/>
    <w:rsid w:val="008A1909"/>
    <w:rsid w:val="008A3C48"/>
    <w:rsid w:val="008B549F"/>
    <w:rsid w:val="008C1DFD"/>
    <w:rsid w:val="008D197F"/>
    <w:rsid w:val="008D3FC8"/>
    <w:rsid w:val="008D63CA"/>
    <w:rsid w:val="008E6D99"/>
    <w:rsid w:val="008F33AA"/>
    <w:rsid w:val="008F7829"/>
    <w:rsid w:val="00904F13"/>
    <w:rsid w:val="00923ED7"/>
    <w:rsid w:val="0093568C"/>
    <w:rsid w:val="009463E1"/>
    <w:rsid w:val="00947DF4"/>
    <w:rsid w:val="009520ED"/>
    <w:rsid w:val="00966790"/>
    <w:rsid w:val="00970295"/>
    <w:rsid w:val="0098251A"/>
    <w:rsid w:val="009A1F18"/>
    <w:rsid w:val="009A53BB"/>
    <w:rsid w:val="009A6AF5"/>
    <w:rsid w:val="009C5836"/>
    <w:rsid w:val="009D7ED7"/>
    <w:rsid w:val="009E28D4"/>
    <w:rsid w:val="009E6065"/>
    <w:rsid w:val="009E7724"/>
    <w:rsid w:val="009F2ED1"/>
    <w:rsid w:val="00A01966"/>
    <w:rsid w:val="00A10B6B"/>
    <w:rsid w:val="00A11DBF"/>
    <w:rsid w:val="00A35519"/>
    <w:rsid w:val="00A37015"/>
    <w:rsid w:val="00A37F78"/>
    <w:rsid w:val="00A4752F"/>
    <w:rsid w:val="00A62877"/>
    <w:rsid w:val="00A64B88"/>
    <w:rsid w:val="00A67B29"/>
    <w:rsid w:val="00A71F71"/>
    <w:rsid w:val="00A76CCE"/>
    <w:rsid w:val="00A8511C"/>
    <w:rsid w:val="00A86A2E"/>
    <w:rsid w:val="00AB03C9"/>
    <w:rsid w:val="00AB658D"/>
    <w:rsid w:val="00AE0AE8"/>
    <w:rsid w:val="00B00334"/>
    <w:rsid w:val="00B14E29"/>
    <w:rsid w:val="00B530A0"/>
    <w:rsid w:val="00B5478E"/>
    <w:rsid w:val="00B644AD"/>
    <w:rsid w:val="00B6645F"/>
    <w:rsid w:val="00B7167B"/>
    <w:rsid w:val="00B764B8"/>
    <w:rsid w:val="00B83864"/>
    <w:rsid w:val="00B929D8"/>
    <w:rsid w:val="00BA71B8"/>
    <w:rsid w:val="00BA7FA7"/>
    <w:rsid w:val="00BB4DAA"/>
    <w:rsid w:val="00BB763E"/>
    <w:rsid w:val="00BD0D4F"/>
    <w:rsid w:val="00BD7A44"/>
    <w:rsid w:val="00C21ED8"/>
    <w:rsid w:val="00C22B70"/>
    <w:rsid w:val="00C276BE"/>
    <w:rsid w:val="00C32AE1"/>
    <w:rsid w:val="00C379F1"/>
    <w:rsid w:val="00C40B17"/>
    <w:rsid w:val="00C43BE7"/>
    <w:rsid w:val="00C52E4D"/>
    <w:rsid w:val="00C60CDF"/>
    <w:rsid w:val="00C66308"/>
    <w:rsid w:val="00C66691"/>
    <w:rsid w:val="00C66AD0"/>
    <w:rsid w:val="00C673F0"/>
    <w:rsid w:val="00C74974"/>
    <w:rsid w:val="00C75925"/>
    <w:rsid w:val="00C85A26"/>
    <w:rsid w:val="00C91A58"/>
    <w:rsid w:val="00CA1CFC"/>
    <w:rsid w:val="00CB4CBD"/>
    <w:rsid w:val="00CD0A79"/>
    <w:rsid w:val="00CF01AF"/>
    <w:rsid w:val="00D006D9"/>
    <w:rsid w:val="00D0099A"/>
    <w:rsid w:val="00D074D3"/>
    <w:rsid w:val="00D30E02"/>
    <w:rsid w:val="00D33CEA"/>
    <w:rsid w:val="00D4146A"/>
    <w:rsid w:val="00D45E69"/>
    <w:rsid w:val="00D6471D"/>
    <w:rsid w:val="00D67903"/>
    <w:rsid w:val="00D7042E"/>
    <w:rsid w:val="00D706F9"/>
    <w:rsid w:val="00D76A11"/>
    <w:rsid w:val="00DA03CB"/>
    <w:rsid w:val="00DA41ED"/>
    <w:rsid w:val="00DA453D"/>
    <w:rsid w:val="00DB5E99"/>
    <w:rsid w:val="00DC1152"/>
    <w:rsid w:val="00DE09CB"/>
    <w:rsid w:val="00DF7693"/>
    <w:rsid w:val="00E2404E"/>
    <w:rsid w:val="00E27198"/>
    <w:rsid w:val="00E358C1"/>
    <w:rsid w:val="00E371FA"/>
    <w:rsid w:val="00E42426"/>
    <w:rsid w:val="00E50348"/>
    <w:rsid w:val="00E6107D"/>
    <w:rsid w:val="00E72C53"/>
    <w:rsid w:val="00E9764B"/>
    <w:rsid w:val="00EA4109"/>
    <w:rsid w:val="00EE1154"/>
    <w:rsid w:val="00EE3850"/>
    <w:rsid w:val="00EF0A74"/>
    <w:rsid w:val="00EF58B4"/>
    <w:rsid w:val="00F1292B"/>
    <w:rsid w:val="00F3382F"/>
    <w:rsid w:val="00F52042"/>
    <w:rsid w:val="00F64BE0"/>
    <w:rsid w:val="00F6699E"/>
    <w:rsid w:val="00F70E38"/>
    <w:rsid w:val="00F75AD1"/>
    <w:rsid w:val="00F82B97"/>
    <w:rsid w:val="00FB1848"/>
    <w:rsid w:val="00FC643D"/>
    <w:rsid w:val="00FD0114"/>
    <w:rsid w:val="00FD0E4D"/>
    <w:rsid w:val="00FD4039"/>
    <w:rsid w:val="00FF0A91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42B986BF"/>
  <w15:docId w15:val="{66F0629C-121B-43ED-B913-DBC17083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73B1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1973B1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qFormat/>
    <w:rsid w:val="001973B1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Heading3">
    <w:name w:val="heading 3"/>
    <w:basedOn w:val="Normal"/>
    <w:next w:val="Normal"/>
    <w:semiHidden/>
    <w:unhideWhenUsed/>
    <w:rsid w:val="00A71F71"/>
    <w:pPr>
      <w:outlineLvl w:val="2"/>
    </w:pPr>
    <w:rPr>
      <w:i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973B1"/>
    <w:rPr>
      <w:rFonts w:asciiTheme="majorHAnsi" w:hAnsiTheme="majorHAnsi"/>
      <w:b/>
      <w:caps/>
      <w:spacing w:val="4"/>
      <w:sz w:val="15"/>
      <w:szCs w:val="16"/>
    </w:rPr>
  </w:style>
  <w:style w:type="paragraph" w:styleId="BalloonText">
    <w:name w:val="Balloon Text"/>
    <w:basedOn w:val="Normal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qFormat/>
    <w:rsid w:val="00AB03C9"/>
    <w:pPr>
      <w:jc w:val="right"/>
    </w:pPr>
    <w:rPr>
      <w:caps/>
      <w:sz w:val="16"/>
      <w:szCs w:val="16"/>
    </w:rPr>
  </w:style>
  <w:style w:type="character" w:styleId="CommentReference">
    <w:name w:val="annotation reference"/>
    <w:basedOn w:val="DefaultParagraphFont"/>
    <w:semiHidden/>
    <w:rsid w:val="006D2782"/>
    <w:rPr>
      <w:sz w:val="16"/>
      <w:szCs w:val="16"/>
    </w:rPr>
  </w:style>
  <w:style w:type="paragraph" w:styleId="CommentText">
    <w:name w:val="annotation text"/>
    <w:basedOn w:val="Normal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D2782"/>
    <w:rPr>
      <w:b/>
      <w:bCs/>
    </w:rPr>
  </w:style>
  <w:style w:type="paragraph" w:customStyle="1" w:styleId="Name">
    <w:name w:val="Name"/>
    <w:basedOn w:val="Normal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1973B1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qFormat/>
    <w:rsid w:val="00584C74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1973B1"/>
    <w:pPr>
      <w:jc w:val="center"/>
    </w:pPr>
    <w:rPr>
      <w:rFonts w:asciiTheme="majorHAnsi" w:hAnsiTheme="majorHAnsi"/>
      <w:b/>
      <w:caps/>
      <w:sz w:val="19"/>
    </w:rPr>
  </w:style>
  <w:style w:type="paragraph" w:customStyle="1" w:styleId="ColumnHeadings">
    <w:name w:val="Column Headings"/>
    <w:basedOn w:val="Normal"/>
    <w:qFormat/>
    <w:rsid w:val="001973B1"/>
    <w:pPr>
      <w:spacing w:line="240" w:lineRule="auto"/>
      <w:jc w:val="center"/>
    </w:pPr>
    <w:rPr>
      <w:rFonts w:asciiTheme="majorHAnsi" w:hAnsiTheme="majorHAnsi"/>
      <w:b/>
      <w:caps/>
      <w:sz w:val="15"/>
    </w:rPr>
  </w:style>
  <w:style w:type="paragraph" w:customStyle="1" w:styleId="Centered">
    <w:name w:val="Centered"/>
    <w:basedOn w:val="Normal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Heading2"/>
    <w:qFormat/>
    <w:rsid w:val="003756B5"/>
    <w:pPr>
      <w:jc w:val="right"/>
    </w:pPr>
  </w:style>
  <w:style w:type="paragraph" w:customStyle="1" w:styleId="LowerCenteredText">
    <w:name w:val="Lower Centered Text"/>
    <w:basedOn w:val="Normal"/>
    <w:unhideWhenUsed/>
    <w:qFormat/>
    <w:rsid w:val="001973B1"/>
    <w:pPr>
      <w:spacing w:before="1300" w:after="60"/>
      <w:jc w:val="center"/>
    </w:pPr>
    <w:rPr>
      <w:szCs w:val="20"/>
    </w:rPr>
  </w:style>
  <w:style w:type="character" w:styleId="Hyperlink">
    <w:name w:val="Hyperlink"/>
    <w:basedOn w:val="DefaultParagraphFont"/>
    <w:unhideWhenUsed/>
    <w:rsid w:val="0080225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86A2E"/>
    <w:rPr>
      <w:rFonts w:asciiTheme="minorHAnsi" w:hAnsiTheme="minorHAnsi"/>
      <w:spacing w:val="4"/>
      <w:sz w:val="17"/>
      <w:szCs w:val="18"/>
    </w:rPr>
  </w:style>
  <w:style w:type="paragraph" w:styleId="Footer">
    <w:name w:val="footer"/>
    <w:basedOn w:val="Normal"/>
    <w:link w:val="Foot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86A2E"/>
    <w:rPr>
      <w:rFonts w:asciiTheme="minorHAnsi" w:hAnsiTheme="minorHAnsi"/>
      <w:spacing w:val="4"/>
      <w:sz w:val="17"/>
      <w:szCs w:val="18"/>
    </w:rPr>
  </w:style>
  <w:style w:type="paragraph" w:customStyle="1" w:styleId="Standard">
    <w:name w:val="Standard"/>
    <w:rsid w:val="008D197F"/>
    <w:pPr>
      <w:suppressAutoHyphens/>
      <w:autoSpaceDN w:val="0"/>
      <w:spacing w:line="264" w:lineRule="auto"/>
      <w:textAlignment w:val="baseline"/>
    </w:pPr>
    <w:rPr>
      <w:rFonts w:ascii="Trebuchet MS" w:hAnsi="Trebuchet MS"/>
      <w:spacing w:val="4"/>
      <w:kern w:val="3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c_collision@telus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ictures%20from%20Camara\Sales%20invoice%20LEXU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776075E-A943-4AA0-9EFA-71F24BAD82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 invoice LEXUS.dotx</Template>
  <TotalTime>106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invoice (Blue Gradient design)</vt:lpstr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invoice (Blue Gradient design)</dc:title>
  <dc:creator>ASC</dc:creator>
  <cp:lastModifiedBy>Lucas Liu</cp:lastModifiedBy>
  <cp:revision>25</cp:revision>
  <cp:lastPrinted>2025-02-14T20:07:00Z</cp:lastPrinted>
  <dcterms:created xsi:type="dcterms:W3CDTF">2018-03-06T22:34:00Z</dcterms:created>
  <dcterms:modified xsi:type="dcterms:W3CDTF">2026-07-30T18:14:00Z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TC011294551033</vt:lpwstr>
  </property>
</Properties>
</file>